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1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21"/>
        <w:gridCol w:w="504"/>
        <w:gridCol w:w="6618"/>
      </w:tblGrid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Default="007D4B79" w:rsidP="006D409C">
            <w:pPr>
              <w:tabs>
                <w:tab w:val="left" w:pos="990"/>
              </w:tabs>
              <w:jc w:val="center"/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266700</wp:posOffset>
                  </wp:positionH>
                  <wp:positionV relativeFrom="paragraph">
                    <wp:posOffset>-1549400</wp:posOffset>
                  </wp:positionV>
                  <wp:extent cx="1602105" cy="1479550"/>
                  <wp:effectExtent l="95250" t="95250" r="93345" b="52070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tahira12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105" cy="1479550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chemeClr val="accent1"/>
                            </a:solidFill>
                            <a:miter lim="800000"/>
                          </a:ln>
                          <a:effectLst>
                            <a:reflection blurRad="12700" stA="33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 contourW="6350">
                            <a:bevelT h="38100"/>
                            <a:contourClr>
                              <a:srgbClr val="C0C0C0"/>
                            </a:contourClr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6D409C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49110328"/>
              <w:placeholder>
                <w:docPart w:val="55EFA929F8E3441F97CCF1FF465728F3"/>
              </w:placeholder>
              <w:temporary/>
              <w:showingPlcHdr/>
              <w15:appearance w15:val="hidden"/>
            </w:sdtPr>
            <w:sdtContent>
              <w:p w:rsidR="006D409C" w:rsidRDefault="006D409C" w:rsidP="00776643">
                <w:pPr>
                  <w:pStyle w:val="Heading1"/>
                </w:pPr>
                <w:r w:rsidRPr="00036450">
                  <w:t>EDUCATION</w:t>
                </w:r>
              </w:p>
            </w:sdtContent>
          </w:sdt>
        </w:tc>
      </w:tr>
      <w:tr w:rsidR="006D409C" w:rsidTr="00F56513">
        <w:trPr>
          <w:trHeight w:val="3024"/>
        </w:trPr>
        <w:tc>
          <w:tcPr>
            <w:tcW w:w="4421" w:type="dxa"/>
            <w:vMerge/>
            <w:tcMar>
              <w:left w:w="360" w:type="dxa"/>
            </w:tcMar>
            <w:vAlign w:val="bottom"/>
          </w:tcPr>
          <w:p w:rsidR="006D409C" w:rsidRDefault="006D409C" w:rsidP="00776643">
            <w:pPr>
              <w:tabs>
                <w:tab w:val="left" w:pos="990"/>
              </w:tabs>
              <w:jc w:val="center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6D409C" w:rsidP="00776643">
            <w:pPr>
              <w:tabs>
                <w:tab w:val="left" w:pos="990"/>
              </w:tabs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14FC8A9E">
                      <wp:extent cx="227812" cy="311173"/>
                      <wp:effectExtent l="0" t="3810" r="0" b="0"/>
                      <wp:docPr id="3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D4B79" w:rsidRPr="00AF4EA4" w:rsidRDefault="007D4B79" w:rsidP="006D409C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4FC8A9E" id="Right Triangle 3" o:spid="_x0000_s1026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H5OiwQAANU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7D4B79" w:rsidRPr="00AF4EA4" w:rsidRDefault="007D4B79" w:rsidP="006D409C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BF08CD" w:rsidRDefault="00BF08CD" w:rsidP="00776643">
            <w:pPr>
              <w:rPr>
                <w:b/>
              </w:rPr>
            </w:pPr>
          </w:p>
          <w:p w:rsidR="006D409C" w:rsidRPr="00036450" w:rsidRDefault="00BF08CD" w:rsidP="00776643">
            <w:pPr>
              <w:rPr>
                <w:b/>
              </w:rPr>
            </w:pPr>
            <w:r>
              <w:rPr>
                <w:b/>
              </w:rPr>
              <w:t>Bachelor of Science(B.Sc.)</w:t>
            </w:r>
          </w:p>
          <w:p w:rsidR="006D409C" w:rsidRDefault="00BF08CD" w:rsidP="00776643">
            <w:r>
              <w:t>Govt. Degree College Nawakadal, Srinagar</w:t>
            </w:r>
          </w:p>
          <w:p w:rsidR="007D4B79" w:rsidRDefault="007D4B79" w:rsidP="00776643"/>
          <w:p w:rsidR="006D409C" w:rsidRDefault="006D409C" w:rsidP="00776643"/>
          <w:p w:rsidR="006D409C" w:rsidRPr="00036450" w:rsidRDefault="00BF08CD" w:rsidP="00776643">
            <w:pPr>
              <w:rPr>
                <w:b/>
              </w:rPr>
            </w:pPr>
            <w:r>
              <w:rPr>
                <w:b/>
              </w:rPr>
              <w:t>Bachelor of Education(B.Ed.)</w:t>
            </w:r>
          </w:p>
          <w:p w:rsidR="006D409C" w:rsidRDefault="00BF08CD" w:rsidP="00776643">
            <w:r>
              <w:t>University of Kashmir</w:t>
            </w:r>
            <w:r w:rsidR="007D4B79">
              <w:t>,Dargah Hazratbal,Srinagar</w:t>
            </w:r>
          </w:p>
        </w:tc>
      </w:tr>
      <w:tr w:rsidR="006D409C" w:rsidTr="00F56513">
        <w:trPr>
          <w:trHeight w:val="1080"/>
        </w:trPr>
        <w:tc>
          <w:tcPr>
            <w:tcW w:w="4421" w:type="dxa"/>
            <w:vMerge w:val="restart"/>
            <w:tcMar>
              <w:left w:w="360" w:type="dxa"/>
            </w:tcMar>
            <w:vAlign w:val="bottom"/>
          </w:tcPr>
          <w:p w:rsidR="006D409C" w:rsidRPr="005D47DE" w:rsidRDefault="00BF08CD" w:rsidP="005D47DE">
            <w:pPr>
              <w:pStyle w:val="Title"/>
            </w:pPr>
            <w:r>
              <w:t>Tahira Farooq</w:t>
            </w:r>
          </w:p>
          <w:p w:rsidR="006D409C" w:rsidRPr="005D47DE" w:rsidRDefault="00BF08CD" w:rsidP="005D47DE">
            <w:pPr>
              <w:pStyle w:val="Subtitle"/>
            </w:pPr>
            <w:r>
              <w:rPr>
                <w:spacing w:val="0"/>
                <w:w w:val="100"/>
              </w:rPr>
              <w:t>Pre-Primary Teacher</w:t>
            </w:r>
          </w:p>
          <w:sdt>
            <w:sdtPr>
              <w:id w:val="-1448076370"/>
              <w:placeholder>
                <w:docPart w:val="8414C46FC77C4EAEB0E516A0F4BD7DE1"/>
              </w:placeholder>
              <w:temporary/>
              <w:showingPlcHdr/>
              <w15:appearance w15:val="hidden"/>
            </w:sdtPr>
            <w:sdtContent>
              <w:p w:rsidR="006D409C" w:rsidRPr="005D47DE" w:rsidRDefault="006D409C" w:rsidP="005D47DE">
                <w:pPr>
                  <w:pStyle w:val="Heading2"/>
                </w:pPr>
                <w:r w:rsidRPr="005D47DE">
                  <w:t>Profile</w:t>
                </w:r>
              </w:p>
            </w:sdtContent>
          </w:sdt>
          <w:p w:rsidR="006D409C" w:rsidRDefault="00BF08CD" w:rsidP="00BF08CD">
            <w:pPr>
              <w:pStyle w:val="ProfileText"/>
            </w:pPr>
            <w:r>
              <w:t xml:space="preserve">A warm, caring, and dedicated early childhood educator with a strong passion for nurturing young learners during their foundational years. Seeking a position as a </w:t>
            </w:r>
            <w:r>
              <w:rPr>
                <w:rStyle w:val="Strong"/>
              </w:rPr>
              <w:t>Pre-Primary Teacher</w:t>
            </w:r>
            <w:r>
              <w:t xml:space="preserve"> where I can create a safe, joyful, and engaging classroom environment that supports holistic child development, encourages curiosity, and builds strong emotional, social, and learning foundations through child</w:t>
            </w:r>
            <w:r>
              <w:noBreakHyphen/>
              <w:t>centric and play</w:t>
            </w:r>
            <w:r>
              <w:noBreakHyphen/>
              <w:t>based teaching methods.</w:t>
            </w:r>
          </w:p>
          <w:p w:rsidR="006D409C" w:rsidRDefault="006D409C" w:rsidP="005D47DE"/>
          <w:sdt>
            <w:sdtPr>
              <w:id w:val="-1954003311"/>
              <w:placeholder>
                <w:docPart w:val="E850772C953D4283809AAB2C86B1CA79"/>
              </w:placeholder>
              <w:temporary/>
              <w:showingPlcHdr/>
              <w15:appearance w15:val="hidden"/>
            </w:sdtPr>
            <w:sdtContent>
              <w:p w:rsidR="006D409C" w:rsidRDefault="006D409C" w:rsidP="005D47DE">
                <w:pPr>
                  <w:pStyle w:val="Heading2"/>
                </w:pPr>
                <w:r w:rsidRPr="005D47DE">
                  <w:rPr>
                    <w:rStyle w:val="Heading2Cha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7218A9E1103845DFB85647334D339A5C"/>
              </w:placeholder>
              <w:temporary/>
              <w:showingPlcHdr/>
              <w15:appearance w15:val="hidden"/>
            </w:sdtPr>
            <w:sdtContent>
              <w:p w:rsidR="006D409C" w:rsidRDefault="006D409C" w:rsidP="00A75FCE">
                <w:pPr>
                  <w:pStyle w:val="ContactDetails"/>
                </w:pPr>
                <w:r w:rsidRPr="004D3011">
                  <w:t>PHONE:</w:t>
                </w:r>
              </w:p>
            </w:sdtContent>
          </w:sdt>
          <w:p w:rsidR="006D409C" w:rsidRDefault="00BF08CD" w:rsidP="00A75FCE">
            <w:pPr>
              <w:pStyle w:val="ContactDetails"/>
            </w:pPr>
            <w:r>
              <w:t>6006100573</w:t>
            </w:r>
          </w:p>
          <w:p w:rsidR="006D409C" w:rsidRPr="004D3011" w:rsidRDefault="006D409C" w:rsidP="00A75FCE">
            <w:pPr>
              <w:pStyle w:val="ContactDetails"/>
            </w:pPr>
          </w:p>
          <w:p w:rsidR="006D409C" w:rsidRDefault="007D4B79" w:rsidP="00A75FCE">
            <w:pPr>
              <w:pStyle w:val="ContactDetails"/>
            </w:pPr>
            <w:r>
              <w:t>Residence: Kawoosa Khalisa,Narbal-193401</w:t>
            </w:r>
          </w:p>
          <w:p w:rsidR="006D409C" w:rsidRDefault="006D409C" w:rsidP="005D47DE"/>
          <w:sdt>
            <w:sdtPr>
              <w:id w:val="-240260293"/>
              <w:placeholder>
                <w:docPart w:val="942B41A6E47D42A98B4D5966065B85CC"/>
              </w:placeholder>
              <w:temporary/>
              <w:showingPlcHdr/>
              <w15:appearance w15:val="hidden"/>
            </w:sdtPr>
            <w:sdtContent>
              <w:p w:rsidR="006D409C" w:rsidRDefault="006D409C" w:rsidP="00A75FCE">
                <w:pPr>
                  <w:pStyle w:val="ContactDetails"/>
                </w:pPr>
                <w:r w:rsidRPr="004D3011">
                  <w:t>EMAIL:</w:t>
                </w:r>
              </w:p>
            </w:sdtContent>
          </w:sdt>
          <w:p w:rsidR="006D409C" w:rsidRDefault="00BF08CD" w:rsidP="00BF08CD">
            <w:r>
              <w:t>Ishfaq25malik@gmail.com</w:t>
            </w: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001553383"/>
              <w:placeholder>
                <w:docPart w:val="6A8DDEE66DD346C4BBA5436F7427BF25"/>
              </w:placeholder>
              <w:temporary/>
              <w:showingPlcHdr/>
              <w15:appearance w15:val="hidden"/>
            </w:sdtPr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036450">
                  <w:t>WORK EXPERIENCE</w:t>
                </w:r>
              </w:p>
            </w:sdtContent>
          </w:sdt>
        </w:tc>
      </w:tr>
      <w:tr w:rsidR="006D409C" w:rsidTr="00F56513">
        <w:trPr>
          <w:trHeight w:val="5688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CF83FC8" wp14:editId="3AB3D172">
                      <wp:extent cx="227812" cy="311173"/>
                      <wp:effectExtent l="0" t="3810" r="0" b="0"/>
                      <wp:docPr id="6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D4B79" w:rsidRPr="00AF4EA4" w:rsidRDefault="007D4B79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F83FC8" id="_x0000_s1027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LpfjQ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L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7D4B79" w:rsidRPr="00AF4EA4" w:rsidRDefault="007D4B79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</w:tcPr>
          <w:p w:rsidR="00BF08CD" w:rsidRPr="00BF08CD" w:rsidRDefault="00BF08CD" w:rsidP="00BF08CD">
            <w:pPr>
              <w:pStyle w:val="Heading3"/>
              <w:rPr>
                <w:rStyle w:val="Strong"/>
                <w:bCs w:val="0"/>
              </w:rPr>
            </w:pPr>
            <w:r w:rsidRPr="00BF08CD">
              <w:rPr>
                <w:rStyle w:val="Strong"/>
                <w:bCs w:val="0"/>
              </w:rPr>
              <w:t>Head Teacher</w:t>
            </w:r>
          </w:p>
          <w:p w:rsidR="00BF08CD" w:rsidRPr="00BF08CD" w:rsidRDefault="00BF08CD" w:rsidP="00BF08CD">
            <w:pPr>
              <w:pStyle w:val="Heading3"/>
              <w:rPr>
                <w:sz w:val="27"/>
              </w:rPr>
            </w:pPr>
            <w:r>
              <w:rPr>
                <w:rStyle w:val="Strong"/>
              </w:rPr>
              <w:t>Al Rashid Institute of Education</w:t>
            </w:r>
            <w:r>
              <w:br/>
            </w:r>
            <w:r>
              <w:rPr>
                <w:rStyle w:val="Emphasis"/>
              </w:rPr>
              <w:t>Duration: 3 Years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2"/>
              </w:numPr>
            </w:pPr>
            <w:r>
              <w:t>Academic supervision of early-grade classes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2"/>
              </w:numPr>
            </w:pPr>
            <w:r>
              <w:t>Coordination and mentoring of teaching staff</w:t>
            </w:r>
          </w:p>
          <w:p w:rsidR="00BF08CD" w:rsidRDefault="00BF08CD" w:rsidP="00BF08CD">
            <w:pPr>
              <w:pStyle w:val="NormalWeb"/>
              <w:numPr>
                <w:ilvl w:val="0"/>
                <w:numId w:val="2"/>
              </w:numPr>
            </w:pPr>
            <w:r>
              <w:t>Curriculum planning and implementation for pre</w:t>
            </w:r>
            <w:r>
              <w:noBreakHyphen/>
              <w:t>primary and primary sections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2"/>
              </w:numPr>
            </w:pPr>
            <w:r>
              <w:t>Effective parent</w:t>
            </w:r>
            <w:r>
              <w:noBreakHyphen/>
              <w:t>teacher communication</w:t>
            </w:r>
          </w:p>
          <w:p w:rsidR="006D409C" w:rsidRDefault="00BF08CD" w:rsidP="00776643">
            <w:pPr>
              <w:pStyle w:val="NormalWeb"/>
              <w:numPr>
                <w:ilvl w:val="0"/>
                <w:numId w:val="2"/>
              </w:numPr>
            </w:pPr>
            <w:r>
              <w:t>Ensuring discipline and maintaining quality education standards</w:t>
            </w:r>
          </w:p>
          <w:p w:rsidR="00BF08CD" w:rsidRPr="00BF08CD" w:rsidRDefault="00BF08CD" w:rsidP="00BF08CD">
            <w:pPr>
              <w:pStyle w:val="Heading3"/>
              <w:rPr>
                <w:rStyle w:val="Strong"/>
                <w:bCs w:val="0"/>
              </w:rPr>
            </w:pPr>
            <w:r w:rsidRPr="00BF08CD">
              <w:rPr>
                <w:rStyle w:val="Strong"/>
                <w:bCs w:val="0"/>
              </w:rPr>
              <w:t>General Line Teacher</w:t>
            </w:r>
          </w:p>
          <w:p w:rsidR="00BF08CD" w:rsidRPr="00BF08CD" w:rsidRDefault="00BF08CD" w:rsidP="00BF08CD">
            <w:pPr>
              <w:pStyle w:val="Heading3"/>
              <w:rPr>
                <w:sz w:val="27"/>
              </w:rPr>
            </w:pPr>
            <w:r>
              <w:rPr>
                <w:rStyle w:val="Strong"/>
              </w:rPr>
              <w:t>Iqra International</w:t>
            </w:r>
            <w:r>
              <w:br/>
            </w:r>
            <w:r>
              <w:rPr>
                <w:rStyle w:val="Emphasis"/>
              </w:rPr>
              <w:t>Duration: 2 Years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3"/>
              </w:numPr>
            </w:pPr>
            <w:r>
              <w:t>Teaching foundational concepts to young learners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3"/>
              </w:numPr>
            </w:pPr>
            <w:r>
              <w:t>Activity</w:t>
            </w:r>
            <w:r>
              <w:noBreakHyphen/>
              <w:t>based, child</w:t>
            </w:r>
            <w:r>
              <w:noBreakHyphen/>
              <w:t>centric teaching approaches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3"/>
              </w:numPr>
            </w:pPr>
            <w:r>
              <w:t>Classroom management and positive student engagement</w:t>
            </w:r>
          </w:p>
          <w:p w:rsidR="006D409C" w:rsidRDefault="00BF08CD" w:rsidP="00BF08CD">
            <w:pPr>
              <w:pStyle w:val="NormalWeb"/>
              <w:numPr>
                <w:ilvl w:val="0"/>
                <w:numId w:val="3"/>
              </w:numPr>
            </w:pPr>
            <w:r>
              <w:t>Supporting emotional and social development of children</w:t>
            </w:r>
          </w:p>
        </w:tc>
      </w:tr>
      <w:tr w:rsidR="006D409C" w:rsidTr="00F56513">
        <w:trPr>
          <w:trHeight w:val="1080"/>
        </w:trPr>
        <w:tc>
          <w:tcPr>
            <w:tcW w:w="4421" w:type="dxa"/>
            <w:vMerge/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shd w:val="clear" w:color="auto" w:fill="31521B" w:themeFill="accent2" w:themeFillShade="80"/>
          </w:tcPr>
          <w:p w:rsidR="006D409C" w:rsidRDefault="006D409C" w:rsidP="00776643">
            <w:pPr>
              <w:tabs>
                <w:tab w:val="left" w:pos="990"/>
              </w:tabs>
            </w:pPr>
          </w:p>
        </w:tc>
        <w:tc>
          <w:tcPr>
            <w:tcW w:w="6619" w:type="dxa"/>
            <w:shd w:val="clear" w:color="auto" w:fill="31521B" w:themeFill="accent2" w:themeFillShade="80"/>
            <w:vAlign w:val="center"/>
          </w:tcPr>
          <w:sdt>
            <w:sdtPr>
              <w:id w:val="1669594239"/>
              <w:placeholder>
                <w:docPart w:val="9D5D097ECF9A42F4824DCE71177C884E"/>
              </w:placeholder>
              <w:temporary/>
              <w:showingPlcHdr/>
              <w15:appearance w15:val="hidden"/>
            </w:sdtPr>
            <w:sdtContent>
              <w:p w:rsidR="006D409C" w:rsidRDefault="006D409C" w:rsidP="00776643">
                <w:pPr>
                  <w:pStyle w:val="Heading1"/>
                  <w:rPr>
                    <w:b/>
                  </w:rPr>
                </w:pPr>
                <w:r w:rsidRPr="00776643">
                  <w:rPr>
                    <w:rStyle w:val="Heading2Char"/>
                    <w:b w:val="0"/>
                    <w:bCs w:val="0"/>
                    <w:caps/>
                    <w:sz w:val="48"/>
                    <w:szCs w:val="32"/>
                  </w:rPr>
                  <w:t>SKILLS</w:t>
                </w:r>
              </w:p>
            </w:sdtContent>
          </w:sdt>
        </w:tc>
      </w:tr>
      <w:tr w:rsidR="006D409C" w:rsidTr="00F56513">
        <w:trPr>
          <w:trHeight w:val="2160"/>
        </w:trPr>
        <w:tc>
          <w:tcPr>
            <w:tcW w:w="4421" w:type="dxa"/>
            <w:vMerge/>
            <w:tcBorders>
              <w:bottom w:val="nil"/>
            </w:tcBorders>
            <w:vAlign w:val="bottom"/>
          </w:tcPr>
          <w:p w:rsidR="006D409C" w:rsidRDefault="006D409C" w:rsidP="00776643">
            <w:pPr>
              <w:ind w:right="0"/>
              <w:rPr>
                <w:noProof/>
              </w:rPr>
            </w:pPr>
          </w:p>
        </w:tc>
        <w:tc>
          <w:tcPr>
            <w:tcW w:w="504" w:type="dxa"/>
            <w:tcBorders>
              <w:bottom w:val="nil"/>
            </w:tcBorders>
            <w:tcMar>
              <w:left w:w="0" w:type="dxa"/>
              <w:right w:w="0" w:type="dxa"/>
            </w:tcMar>
          </w:tcPr>
          <w:p w:rsidR="006D409C" w:rsidRDefault="00F56513" w:rsidP="00776643">
            <w:pPr>
              <w:tabs>
                <w:tab w:val="left" w:pos="990"/>
              </w:tabs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inline distT="0" distB="0" distL="0" distR="0" wp14:anchorId="5CF83FC8" wp14:editId="3AB3D172">
                      <wp:extent cx="227812" cy="311173"/>
                      <wp:effectExtent l="0" t="3810" r="0" b="0"/>
                      <wp:docPr id="5" name="Right Tri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27812" cy="311173"/>
                              </a:xfrm>
                              <a:custGeom>
                                <a:avLst/>
                                <a:gdLst>
                                  <a:gd name="connsiteX0" fmla="*/ 0 w 342900"/>
                                  <a:gd name="connsiteY0" fmla="*/ 342900 h 342900"/>
                                  <a:gd name="connsiteX1" fmla="*/ 0 w 342900"/>
                                  <a:gd name="connsiteY1" fmla="*/ 0 h 342900"/>
                                  <a:gd name="connsiteX2" fmla="*/ 342900 w 342900"/>
                                  <a:gd name="connsiteY2" fmla="*/ 342900 h 342900"/>
                                  <a:gd name="connsiteX3" fmla="*/ 0 w 342900"/>
                                  <a:gd name="connsiteY3" fmla="*/ 342900 h 342900"/>
                                  <a:gd name="connsiteX0" fmla="*/ 0 w 346648"/>
                                  <a:gd name="connsiteY0" fmla="*/ 342900 h 342900"/>
                                  <a:gd name="connsiteX1" fmla="*/ 0 w 346648"/>
                                  <a:gd name="connsiteY1" fmla="*/ 0 h 342900"/>
                                  <a:gd name="connsiteX2" fmla="*/ 346648 w 346648"/>
                                  <a:gd name="connsiteY2" fmla="*/ 108679 h 342900"/>
                                  <a:gd name="connsiteX3" fmla="*/ 0 w 346648"/>
                                  <a:gd name="connsiteY3" fmla="*/ 342900 h 342900"/>
                                  <a:gd name="connsiteX0" fmla="*/ 1207 w 347855"/>
                                  <a:gd name="connsiteY0" fmla="*/ 234221 h 234221"/>
                                  <a:gd name="connsiteX1" fmla="*/ 0 w 347855"/>
                                  <a:gd name="connsiteY1" fmla="*/ 2598 h 234221"/>
                                  <a:gd name="connsiteX2" fmla="*/ 347855 w 347855"/>
                                  <a:gd name="connsiteY2" fmla="*/ 0 h 234221"/>
                                  <a:gd name="connsiteX3" fmla="*/ 1207 w 347855"/>
                                  <a:gd name="connsiteY3" fmla="*/ 234221 h 234221"/>
                                  <a:gd name="connsiteX0" fmla="*/ 1207 w 346895"/>
                                  <a:gd name="connsiteY0" fmla="*/ 231995 h 231995"/>
                                  <a:gd name="connsiteX1" fmla="*/ 0 w 346895"/>
                                  <a:gd name="connsiteY1" fmla="*/ 372 h 231995"/>
                                  <a:gd name="connsiteX2" fmla="*/ 346895 w 346895"/>
                                  <a:gd name="connsiteY2" fmla="*/ 0 h 231995"/>
                                  <a:gd name="connsiteX3" fmla="*/ 1207 w 346895"/>
                                  <a:gd name="connsiteY3" fmla="*/ 231995 h 231995"/>
                                  <a:gd name="connsiteX0" fmla="*/ 2426 w 346895"/>
                                  <a:gd name="connsiteY0" fmla="*/ 347348 h 347348"/>
                                  <a:gd name="connsiteX1" fmla="*/ 0 w 346895"/>
                                  <a:gd name="connsiteY1" fmla="*/ 372 h 347348"/>
                                  <a:gd name="connsiteX2" fmla="*/ 346895 w 346895"/>
                                  <a:gd name="connsiteY2" fmla="*/ 0 h 347348"/>
                                  <a:gd name="connsiteX3" fmla="*/ 2426 w 346895"/>
                                  <a:gd name="connsiteY3" fmla="*/ 347348 h 34734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6895" h="347348">
                                    <a:moveTo>
                                      <a:pt x="2426" y="347348"/>
                                    </a:moveTo>
                                    <a:cubicBezTo>
                                      <a:pt x="2024" y="270140"/>
                                      <a:pt x="402" y="77580"/>
                                      <a:pt x="0" y="372"/>
                                    </a:cubicBezTo>
                                    <a:lnTo>
                                      <a:pt x="346895" y="0"/>
                                    </a:lnTo>
                                    <a:lnTo>
                                      <a:pt x="2426" y="34734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D4B79" w:rsidRPr="00AF4EA4" w:rsidRDefault="007D4B79" w:rsidP="00F56513">
                                  <w:pPr>
                                    <w:jc w:val="center"/>
                                    <w:rPr>
                                      <w:color w:val="455F51" w:themeColor="text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CF83FC8" id="_x0000_s1028" style="width:17.95pt;height:24.5pt;rotation: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346895,3473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" adj="-11796480,,5400" path="m2426,347348c2024,270140,402,77580,,372l346895,,2426,347348xe" fillcolor="#729928 [2404]" stroked="f" strokeweight="1pt">
                      <v:stroke joinstyle="miter"/>
                      <v:formulas/>
                      <v:path arrowok="t" o:connecttype="custom" o:connectlocs="1593,311173;0,333;227812,0;1593,311173" o:connectangles="0,0,0,0" textboxrect="0,0,346895,347348"/>
                      <v:textbox>
                        <w:txbxContent>
                          <w:p w:rsidR="007D4B79" w:rsidRPr="00AF4EA4" w:rsidRDefault="007D4B79" w:rsidP="00F56513">
                            <w:pPr>
                              <w:jc w:val="center"/>
                              <w:rPr>
                                <w:color w:val="455F51" w:themeColor="text2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6619" w:type="dxa"/>
            <w:tcBorders>
              <w:bottom w:val="nil"/>
            </w:tcBorders>
            <w:vAlign w:val="bottom"/>
          </w:tcPr>
          <w:p w:rsidR="00BF08CD" w:rsidRDefault="00BF08CD" w:rsidP="00BF08CD">
            <w:pPr>
              <w:pStyle w:val="NormalWeb"/>
              <w:numPr>
                <w:ilvl w:val="0"/>
                <w:numId w:val="4"/>
              </w:numPr>
            </w:pPr>
            <w:r>
              <w:t>Early childhood teaching techniques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4"/>
              </w:numPr>
            </w:pPr>
            <w:r>
              <w:t>Child psychology and care</w:t>
            </w:r>
          </w:p>
          <w:p w:rsidR="00BF08CD" w:rsidRDefault="00BF08CD" w:rsidP="00BF08CD">
            <w:pPr>
              <w:pStyle w:val="NormalWeb"/>
              <w:numPr>
                <w:ilvl w:val="0"/>
                <w:numId w:val="4"/>
              </w:numPr>
            </w:pPr>
            <w:r>
              <w:t>Creative and play</w:t>
            </w:r>
            <w:r>
              <w:noBreakHyphen/>
              <w:t>based learning strategies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4"/>
              </w:numPr>
            </w:pPr>
            <w:r>
              <w:t>Strong communication and interpersonal skills</w:t>
            </w:r>
          </w:p>
          <w:p w:rsidR="00BF08CD" w:rsidRDefault="00BF08CD" w:rsidP="00BF08CD">
            <w:pPr>
              <w:pStyle w:val="NormalWeb"/>
              <w:numPr>
                <w:ilvl w:val="0"/>
                <w:numId w:val="4"/>
              </w:numPr>
            </w:pPr>
            <w:r>
              <w:t>Patience, empathy, and leadership abilities</w:t>
            </w:r>
          </w:p>
          <w:p w:rsidR="006D409C" w:rsidRDefault="006D409C" w:rsidP="00776643">
            <w:pPr>
              <w:rPr>
                <w:b/>
              </w:rPr>
            </w:pPr>
          </w:p>
        </w:tc>
      </w:tr>
    </w:tbl>
    <w:p w:rsidR="00153B84" w:rsidRDefault="00153B84" w:rsidP="005D47DE">
      <w:bookmarkStart w:id="0" w:name="_GoBack"/>
      <w:bookmarkEnd w:id="0"/>
    </w:p>
    <w:sectPr w:rsidR="00153B84" w:rsidSect="00F56513">
      <w:headerReference w:type="default" r:id="rId11"/>
      <w:pgSz w:w="12240" w:h="15840"/>
      <w:pgMar w:top="360" w:right="360" w:bottom="360" w:left="360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BFF" w:rsidRDefault="00A10BFF" w:rsidP="00C51CF5">
      <w:r>
        <w:separator/>
      </w:r>
    </w:p>
  </w:endnote>
  <w:endnote w:type="continuationSeparator" w:id="0">
    <w:p w:rsidR="00A10BFF" w:rsidRDefault="00A10BFF" w:rsidP="00C51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BFF" w:rsidRDefault="00A10BFF" w:rsidP="00C51CF5">
      <w:r>
        <w:separator/>
      </w:r>
    </w:p>
  </w:footnote>
  <w:footnote w:type="continuationSeparator" w:id="0">
    <w:p w:rsidR="00A10BFF" w:rsidRDefault="00A10BFF" w:rsidP="00C51C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4B79" w:rsidRDefault="007D4B79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228600</wp:posOffset>
              </wp:positionH>
              <wp:positionV relativeFrom="page">
                <wp:align>center</wp:align>
              </wp:positionV>
              <wp:extent cx="3005070" cy="9467090"/>
              <wp:effectExtent l="0" t="0" r="0" b="3175"/>
              <wp:wrapNone/>
              <wp:docPr id="4" name="Manual Inpu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05070" cy="9467090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  <a:effectLst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40500</wp14:pctWidth>
              </wp14:sizeRelH>
              <wp14:sizeRelV relativeFrom="page">
                <wp14:pctHeight>94100</wp14:pctHeight>
              </wp14:sizeRelV>
            </wp:anchor>
          </w:drawing>
        </mc:Choice>
        <mc:Fallback>
          <w:pict>
            <v:shapetype w14:anchorId="39958BC8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Manual Input 4" o:spid="_x0000_s1026" type="#_x0000_t118" style="position:absolute;margin-left:18pt;margin-top:0;width:236.6pt;height:745.45pt;z-index:-251657216;visibility:visible;mso-wrap-style:square;mso-width-percent:405;mso-height-percent:941;mso-wrap-distance-left:9pt;mso-wrap-distance-top:0;mso-wrap-distance-right:9pt;mso-wrap-distance-bottom:0;mso-position-horizontal:absolute;mso-position-horizontal-relative:page;mso-position-vertical:center;mso-position-vertical-relative:page;mso-width-percent:405;mso-height-percent:941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" fillcolor="#eaf4d7 [660]" stroked="f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4AC02A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C68018F"/>
    <w:multiLevelType w:val="multilevel"/>
    <w:tmpl w:val="CD12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F555DE"/>
    <w:multiLevelType w:val="multilevel"/>
    <w:tmpl w:val="F4E2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D8039E"/>
    <w:multiLevelType w:val="multilevel"/>
    <w:tmpl w:val="EB72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CD"/>
    <w:rsid w:val="000521EF"/>
    <w:rsid w:val="000A545F"/>
    <w:rsid w:val="000F3BEA"/>
    <w:rsid w:val="0010314C"/>
    <w:rsid w:val="00116349"/>
    <w:rsid w:val="00153B84"/>
    <w:rsid w:val="00196AAB"/>
    <w:rsid w:val="001A4D1A"/>
    <w:rsid w:val="001B0B3D"/>
    <w:rsid w:val="003B0DB8"/>
    <w:rsid w:val="00431999"/>
    <w:rsid w:val="00443E2D"/>
    <w:rsid w:val="00572086"/>
    <w:rsid w:val="00597871"/>
    <w:rsid w:val="005D47DE"/>
    <w:rsid w:val="005F364E"/>
    <w:rsid w:val="0062123A"/>
    <w:rsid w:val="00635EF0"/>
    <w:rsid w:val="00646E75"/>
    <w:rsid w:val="00663587"/>
    <w:rsid w:val="006D409C"/>
    <w:rsid w:val="00776643"/>
    <w:rsid w:val="00797579"/>
    <w:rsid w:val="007D0F5B"/>
    <w:rsid w:val="007D4B79"/>
    <w:rsid w:val="00882E29"/>
    <w:rsid w:val="008F290E"/>
    <w:rsid w:val="00942045"/>
    <w:rsid w:val="00964B9F"/>
    <w:rsid w:val="009F215D"/>
    <w:rsid w:val="00A10BFF"/>
    <w:rsid w:val="00A73BCA"/>
    <w:rsid w:val="00A75FCE"/>
    <w:rsid w:val="00AC5509"/>
    <w:rsid w:val="00AF4EA4"/>
    <w:rsid w:val="00B0669D"/>
    <w:rsid w:val="00B90CEF"/>
    <w:rsid w:val="00B95D4D"/>
    <w:rsid w:val="00BF08CD"/>
    <w:rsid w:val="00C51CF5"/>
    <w:rsid w:val="00C93D20"/>
    <w:rsid w:val="00CA407F"/>
    <w:rsid w:val="00D00A30"/>
    <w:rsid w:val="00D8438A"/>
    <w:rsid w:val="00DC71AE"/>
    <w:rsid w:val="00E55D74"/>
    <w:rsid w:val="00E774C3"/>
    <w:rsid w:val="00E8541C"/>
    <w:rsid w:val="00F56513"/>
    <w:rsid w:val="00FC5CD1"/>
    <w:rsid w:val="00F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2086"/>
    <w:pPr>
      <w:ind w:right="36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509"/>
    <w:pPr>
      <w:keepNext/>
      <w:keepLines/>
      <w:outlineLvl w:val="0"/>
    </w:pPr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43E2D"/>
    <w:pPr>
      <w:keepNext/>
      <w:keepLines/>
      <w:pBdr>
        <w:bottom w:val="single" w:sz="8" w:space="1" w:color="99CB38" w:themeColor="accent1"/>
      </w:pBd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C51C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C661A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3E2D"/>
    <w:rPr>
      <w:rFonts w:asciiTheme="majorHAnsi" w:eastAsiaTheme="majorEastAsia" w:hAnsiTheme="majorHAnsi" w:cstheme="majorBidi"/>
      <w:b/>
      <w:bCs/>
      <w:cap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43E2D"/>
    <w:pPr>
      <w:spacing w:after="300"/>
      <w:contextualSpacing/>
      <w:jc w:val="center"/>
    </w:pPr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3E2D"/>
    <w:rPr>
      <w:rFonts w:asciiTheme="majorHAnsi" w:eastAsiaTheme="majorEastAsia" w:hAnsiTheme="majorHAnsi" w:cstheme="majorBidi"/>
      <w:caps/>
      <w:spacing w:val="5"/>
      <w:kern w:val="28"/>
      <w:sz w:val="72"/>
      <w:szCs w:val="52"/>
    </w:rPr>
  </w:style>
  <w:style w:type="character" w:styleId="Emphasis">
    <w:name w:val="Emphasis"/>
    <w:basedOn w:val="DefaultParagraphFont"/>
    <w:uiPriority w:val="20"/>
    <w:qFormat/>
    <w:rsid w:val="00B90CEF"/>
    <w:rPr>
      <w:i/>
      <w:iCs/>
    </w:rPr>
  </w:style>
  <w:style w:type="paragraph" w:styleId="ListParagraph">
    <w:name w:val="List Paragraph"/>
    <w:basedOn w:val="Normal"/>
    <w:uiPriority w:val="34"/>
    <w:semiHidden/>
    <w:qFormat/>
    <w:rsid w:val="003B0D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3B84"/>
  </w:style>
  <w:style w:type="paragraph" w:styleId="Footer">
    <w:name w:val="footer"/>
    <w:basedOn w:val="Normal"/>
    <w:link w:val="FooterChar"/>
    <w:uiPriority w:val="99"/>
    <w:semiHidden/>
    <w:rsid w:val="00C51C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2086"/>
    <w:rPr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86"/>
    <w:rPr>
      <w:rFonts w:asciiTheme="majorHAnsi" w:eastAsiaTheme="majorEastAsia" w:hAnsiTheme="majorHAnsi" w:cstheme="majorBidi"/>
      <w:color w:val="4C661A" w:themeColor="accent1" w:themeShade="7F"/>
      <w:sz w:val="22"/>
    </w:rPr>
  </w:style>
  <w:style w:type="paragraph" w:styleId="Date">
    <w:name w:val="Date"/>
    <w:basedOn w:val="Normal"/>
    <w:next w:val="Normal"/>
    <w:link w:val="DateChar"/>
    <w:uiPriority w:val="99"/>
    <w:rsid w:val="00C51CF5"/>
    <w:rPr>
      <w:sz w:val="18"/>
      <w:szCs w:val="22"/>
    </w:rPr>
  </w:style>
  <w:style w:type="character" w:customStyle="1" w:styleId="DateChar">
    <w:name w:val="Date Char"/>
    <w:basedOn w:val="DefaultParagraphFont"/>
    <w:link w:val="Date"/>
    <w:uiPriority w:val="99"/>
    <w:rsid w:val="00C51CF5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AC5509"/>
    <w:rPr>
      <w:color w:val="31521B" w:themeColor="accent2" w:themeShade="80"/>
      <w:u w:val="single"/>
    </w:rPr>
  </w:style>
  <w:style w:type="character" w:styleId="PlaceholderText">
    <w:name w:val="Placeholder Text"/>
    <w:basedOn w:val="DefaultParagraphFont"/>
    <w:uiPriority w:val="99"/>
    <w:semiHidden/>
    <w:rsid w:val="00C51CF5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E2D"/>
    <w:pPr>
      <w:spacing w:after="360"/>
      <w:jc w:val="center"/>
    </w:pPr>
    <w:rPr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443E2D"/>
    <w:rPr>
      <w:spacing w:val="19"/>
      <w:w w:val="86"/>
      <w:sz w:val="32"/>
      <w:szCs w:val="28"/>
      <w:fitText w:val="2160" w:id="1744560130"/>
    </w:rPr>
  </w:style>
  <w:style w:type="character" w:customStyle="1" w:styleId="Heading1Char">
    <w:name w:val="Heading 1 Char"/>
    <w:basedOn w:val="DefaultParagraphFont"/>
    <w:link w:val="Heading1"/>
    <w:uiPriority w:val="9"/>
    <w:rsid w:val="00AC5509"/>
    <w:rPr>
      <w:rFonts w:asciiTheme="majorHAnsi" w:eastAsiaTheme="majorEastAsia" w:hAnsiTheme="majorHAnsi" w:cstheme="majorBidi"/>
      <w:caps/>
      <w:color w:val="FFFFFF" w:themeColor="background1"/>
      <w:sz w:val="48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rsid w:val="005D47DE"/>
    <w:rPr>
      <w:color w:val="808080"/>
      <w:shd w:val="clear" w:color="auto" w:fill="E6E6E6"/>
    </w:rPr>
  </w:style>
  <w:style w:type="paragraph" w:customStyle="1" w:styleId="ProfileText">
    <w:name w:val="Profile Text"/>
    <w:basedOn w:val="Normal"/>
    <w:qFormat/>
    <w:rsid w:val="00443E2D"/>
  </w:style>
  <w:style w:type="paragraph" w:customStyle="1" w:styleId="ContactDetails">
    <w:name w:val="Contact Details"/>
    <w:basedOn w:val="Normal"/>
    <w:qFormat/>
    <w:rsid w:val="00443E2D"/>
  </w:style>
  <w:style w:type="character" w:styleId="Strong">
    <w:name w:val="Strong"/>
    <w:basedOn w:val="DefaultParagraphFont"/>
    <w:uiPriority w:val="22"/>
    <w:qFormat/>
    <w:rsid w:val="00BF08CD"/>
    <w:rPr>
      <w:b/>
      <w:bCs/>
    </w:rPr>
  </w:style>
  <w:style w:type="paragraph" w:styleId="NormalWeb">
    <w:name w:val="Normal (Web)"/>
    <w:basedOn w:val="Normal"/>
    <w:uiPriority w:val="99"/>
    <w:unhideWhenUsed/>
    <w:rsid w:val="00BF08CD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B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B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5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hfaq%20Ahmad\AppData\Roaming\Microsoft\Templates\Cubis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5EFA929F8E3441F97CCF1FF46572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8861D-EC2D-41D1-971B-14DA2858C4AF}"/>
      </w:docPartPr>
      <w:docPartBody>
        <w:p w:rsidR="00000000" w:rsidRDefault="00FC032C">
          <w:pPr>
            <w:pStyle w:val="55EFA929F8E3441F97CCF1FF465728F3"/>
          </w:pPr>
          <w:r w:rsidRPr="00036450">
            <w:t>EDUCATION</w:t>
          </w:r>
        </w:p>
      </w:docPartBody>
    </w:docPart>
    <w:docPart>
      <w:docPartPr>
        <w:name w:val="8414C46FC77C4EAEB0E516A0F4BD7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9C583-C6F0-4AC8-BFB9-E2F52C9A19CC}"/>
      </w:docPartPr>
      <w:docPartBody>
        <w:p w:rsidR="00000000" w:rsidRDefault="00FC032C">
          <w:pPr>
            <w:pStyle w:val="8414C46FC77C4EAEB0E516A0F4BD7DE1"/>
          </w:pPr>
          <w:r w:rsidRPr="005D47DE">
            <w:t>Profile</w:t>
          </w:r>
        </w:p>
      </w:docPartBody>
    </w:docPart>
    <w:docPart>
      <w:docPartPr>
        <w:name w:val="E850772C953D4283809AAB2C86B1C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09044-184F-4FEB-836C-E4500F821BB7}"/>
      </w:docPartPr>
      <w:docPartBody>
        <w:p w:rsidR="00000000" w:rsidRDefault="00FC032C">
          <w:pPr>
            <w:pStyle w:val="E850772C953D4283809AAB2C86B1CA79"/>
          </w:pPr>
          <w:r w:rsidRPr="005D47DE">
            <w:rPr>
              <w:rStyle w:val="Heading2Char"/>
            </w:rPr>
            <w:t>CONTACT</w:t>
          </w:r>
        </w:p>
      </w:docPartBody>
    </w:docPart>
    <w:docPart>
      <w:docPartPr>
        <w:name w:val="7218A9E1103845DFB85647334D339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71F2F-9A5D-433F-986B-94DF4903CE0D}"/>
      </w:docPartPr>
      <w:docPartBody>
        <w:p w:rsidR="00000000" w:rsidRDefault="00FC032C">
          <w:pPr>
            <w:pStyle w:val="7218A9E1103845DFB85647334D339A5C"/>
          </w:pPr>
          <w:r w:rsidRPr="004D3011">
            <w:t>PHONE:</w:t>
          </w:r>
        </w:p>
      </w:docPartBody>
    </w:docPart>
    <w:docPart>
      <w:docPartPr>
        <w:name w:val="942B41A6E47D42A98B4D5966065B8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4D783-F479-438D-B062-8270C60767F8}"/>
      </w:docPartPr>
      <w:docPartBody>
        <w:p w:rsidR="00000000" w:rsidRDefault="00FC032C">
          <w:pPr>
            <w:pStyle w:val="942B41A6E47D42A98B4D5966065B85CC"/>
          </w:pPr>
          <w:r w:rsidRPr="004D3011">
            <w:t>EMAIL:</w:t>
          </w:r>
        </w:p>
      </w:docPartBody>
    </w:docPart>
    <w:docPart>
      <w:docPartPr>
        <w:name w:val="6A8DDEE66DD346C4BBA5436F7427B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523ED-A2AF-4887-BCC6-8FDE13F893A9}"/>
      </w:docPartPr>
      <w:docPartBody>
        <w:p w:rsidR="00000000" w:rsidRDefault="00FC032C">
          <w:pPr>
            <w:pStyle w:val="6A8DDEE66DD346C4BBA5436F7427BF25"/>
          </w:pPr>
          <w:r w:rsidRPr="00036450">
            <w:t>WORK EXPERIENCE</w:t>
          </w:r>
        </w:p>
      </w:docPartBody>
    </w:docPart>
    <w:docPart>
      <w:docPartPr>
        <w:name w:val="9D5D097ECF9A42F4824DCE71177C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8D379-5A0F-4777-B127-EC16C47AB2C5}"/>
      </w:docPartPr>
      <w:docPartBody>
        <w:p w:rsidR="00000000" w:rsidRDefault="00FC032C">
          <w:pPr>
            <w:pStyle w:val="9D5D097ECF9A42F4824DCE71177C884E"/>
          </w:pPr>
          <w:r w:rsidRPr="00776643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altName w:val="MS Gothic"/>
    <w:charset w:val="80"/>
    <w:family w:val="modern"/>
    <w:pitch w:val="fixed"/>
    <w:sig w:usb0="00000000" w:usb1="6AC7FDFB" w:usb2="00000012" w:usb3="00000000" w:csb0="0002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2C"/>
    <w:rsid w:val="00FC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00" w:after="0" w:line="276" w:lineRule="auto"/>
      <w:ind w:right="360"/>
      <w:outlineLvl w:val="1"/>
    </w:pPr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EFA929F8E3441F97CCF1FF465728F3">
    <w:name w:val="55EFA929F8E3441F97CCF1FF465728F3"/>
  </w:style>
  <w:style w:type="paragraph" w:customStyle="1" w:styleId="723B086B2FBF42AB924090528117B9BD">
    <w:name w:val="723B086B2FBF42AB924090528117B9BD"/>
  </w:style>
  <w:style w:type="paragraph" w:customStyle="1" w:styleId="B3F9FD4A5992451DB4064D48CA6ED4FC">
    <w:name w:val="B3F9FD4A5992451DB4064D48CA6ED4FC"/>
  </w:style>
  <w:style w:type="paragraph" w:customStyle="1" w:styleId="27A0D2E91C8242DF8B1284DC7D7ED830">
    <w:name w:val="27A0D2E91C8242DF8B1284DC7D7ED830"/>
  </w:style>
  <w:style w:type="paragraph" w:customStyle="1" w:styleId="A6016ECE617B42D89F17E067F7042678">
    <w:name w:val="A6016ECE617B42D89F17E067F7042678"/>
  </w:style>
  <w:style w:type="paragraph" w:customStyle="1" w:styleId="BD5BBC26ECCA4260B4E1839D8288D28B">
    <w:name w:val="BD5BBC26ECCA4260B4E1839D8288D28B"/>
  </w:style>
  <w:style w:type="paragraph" w:customStyle="1" w:styleId="6FF230FA94CE4DB488A89287B0584B8B">
    <w:name w:val="6FF230FA94CE4DB488A89287B0584B8B"/>
  </w:style>
  <w:style w:type="paragraph" w:customStyle="1" w:styleId="75DB19430DEA4CD2BEABF2861EBE9196">
    <w:name w:val="75DB19430DEA4CD2BEABF2861EBE9196"/>
  </w:style>
  <w:style w:type="paragraph" w:customStyle="1" w:styleId="A96D479691E6405C95D0BE1D2480FFB4">
    <w:name w:val="A96D479691E6405C95D0BE1D2480FFB4"/>
  </w:style>
  <w:style w:type="paragraph" w:customStyle="1" w:styleId="18CB6BFD8B1647069145743ACB0E26E5">
    <w:name w:val="18CB6BFD8B1647069145743ACB0E26E5"/>
  </w:style>
  <w:style w:type="paragraph" w:customStyle="1" w:styleId="8414C46FC77C4EAEB0E516A0F4BD7DE1">
    <w:name w:val="8414C46FC77C4EAEB0E516A0F4BD7DE1"/>
  </w:style>
  <w:style w:type="paragraph" w:customStyle="1" w:styleId="2D1F5DBCCDE04DD78A701EAC322EFC9F">
    <w:name w:val="2D1F5DBCCDE04DD78A701EAC322EFC9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color w:val="FFFFFF" w:themeColor="background1"/>
      <w:sz w:val="26"/>
      <w:szCs w:val="26"/>
      <w:lang w:val="en-US" w:eastAsia="ja-JP"/>
    </w:rPr>
  </w:style>
  <w:style w:type="paragraph" w:customStyle="1" w:styleId="E850772C953D4283809AAB2C86B1CA79">
    <w:name w:val="E850772C953D4283809AAB2C86B1CA79"/>
  </w:style>
  <w:style w:type="paragraph" w:customStyle="1" w:styleId="7218A9E1103845DFB85647334D339A5C">
    <w:name w:val="7218A9E1103845DFB85647334D339A5C"/>
  </w:style>
  <w:style w:type="paragraph" w:customStyle="1" w:styleId="1CABC74104494635BBCFF0139E20AF57">
    <w:name w:val="1CABC74104494635BBCFF0139E20AF57"/>
  </w:style>
  <w:style w:type="paragraph" w:customStyle="1" w:styleId="16DF70E617864A45986382ADC853A98C">
    <w:name w:val="16DF70E617864A45986382ADC853A98C"/>
  </w:style>
  <w:style w:type="paragraph" w:customStyle="1" w:styleId="8AC7F1FE167F4E098B9E39DE8ACD12A1">
    <w:name w:val="8AC7F1FE167F4E098B9E39DE8ACD12A1"/>
  </w:style>
  <w:style w:type="paragraph" w:customStyle="1" w:styleId="942B41A6E47D42A98B4D5966065B85CC">
    <w:name w:val="942B41A6E47D42A98B4D5966065B85CC"/>
  </w:style>
  <w:style w:type="character" w:styleId="Hyperlink">
    <w:name w:val="Hyperlink"/>
    <w:basedOn w:val="DefaultParagraphFont"/>
    <w:uiPriority w:val="99"/>
    <w:unhideWhenUsed/>
    <w:rPr>
      <w:color w:val="ED7D31" w:themeColor="accent2"/>
      <w:u w:val="single"/>
    </w:rPr>
  </w:style>
  <w:style w:type="paragraph" w:customStyle="1" w:styleId="4ED3B8EFE75443F1A972BBAE24C194B0">
    <w:name w:val="4ED3B8EFE75443F1A972BBAE24C194B0"/>
  </w:style>
  <w:style w:type="paragraph" w:customStyle="1" w:styleId="6A8DDEE66DD346C4BBA5436F7427BF25">
    <w:name w:val="6A8DDEE66DD346C4BBA5436F7427BF25"/>
  </w:style>
  <w:style w:type="paragraph" w:customStyle="1" w:styleId="F44A7319E39A4D58B71D822FE5A393A5">
    <w:name w:val="F44A7319E39A4D58B71D822FE5A393A5"/>
  </w:style>
  <w:style w:type="paragraph" w:customStyle="1" w:styleId="A19BC7A340424EE5A885B85915B12812">
    <w:name w:val="A19BC7A340424EE5A885B85915B12812"/>
  </w:style>
  <w:style w:type="paragraph" w:customStyle="1" w:styleId="D02F91A64B5247B9983B68E10073FD98">
    <w:name w:val="D02F91A64B5247B9983B68E10073FD98"/>
  </w:style>
  <w:style w:type="paragraph" w:customStyle="1" w:styleId="F08E852325D44A24903CF949E5CB895A">
    <w:name w:val="F08E852325D44A24903CF949E5CB895A"/>
  </w:style>
  <w:style w:type="paragraph" w:customStyle="1" w:styleId="D8A1E94FD09A4FC1A816F40304EB780D">
    <w:name w:val="D8A1E94FD09A4FC1A816F40304EB780D"/>
  </w:style>
  <w:style w:type="paragraph" w:customStyle="1" w:styleId="3EFCB43D36CA416F9FF5019EAA3104EA">
    <w:name w:val="3EFCB43D36CA416F9FF5019EAA3104EA"/>
  </w:style>
  <w:style w:type="paragraph" w:customStyle="1" w:styleId="D01B60CE6CAE43A3928E767D2C876B6A">
    <w:name w:val="D01B60CE6CAE43A3928E767D2C876B6A"/>
  </w:style>
  <w:style w:type="paragraph" w:customStyle="1" w:styleId="6D57588D5636415C88949BF30D9C67A9">
    <w:name w:val="6D57588D5636415C88949BF30D9C67A9"/>
  </w:style>
  <w:style w:type="paragraph" w:customStyle="1" w:styleId="46484FD2DFBE424DB4EDDC610817C8EA">
    <w:name w:val="46484FD2DFBE424DB4EDDC610817C8EA"/>
  </w:style>
  <w:style w:type="paragraph" w:customStyle="1" w:styleId="ACB1595B5CCD46BBB56869B7C3552F32">
    <w:name w:val="ACB1595B5CCD46BBB56869B7C3552F32"/>
  </w:style>
  <w:style w:type="paragraph" w:customStyle="1" w:styleId="6B07F51A6D824C959C4720FB63D672F4">
    <w:name w:val="6B07F51A6D824C959C4720FB63D672F4"/>
  </w:style>
  <w:style w:type="paragraph" w:customStyle="1" w:styleId="BF23F03A506D4A04A448FE6502D41E15">
    <w:name w:val="BF23F03A506D4A04A448FE6502D41E15"/>
  </w:style>
  <w:style w:type="paragraph" w:customStyle="1" w:styleId="AB421E3879F94FD5990119923F3FA8BB">
    <w:name w:val="AB421E3879F94FD5990119923F3FA8BB"/>
  </w:style>
  <w:style w:type="paragraph" w:customStyle="1" w:styleId="0383C63F9207464AB8FAA4C3D8434AFB">
    <w:name w:val="0383C63F9207464AB8FAA4C3D8434AFB"/>
  </w:style>
  <w:style w:type="paragraph" w:customStyle="1" w:styleId="7E79A68C6F2A4F899269CE79A76DC773">
    <w:name w:val="7E79A68C6F2A4F899269CE79A76DC773"/>
  </w:style>
  <w:style w:type="paragraph" w:customStyle="1" w:styleId="2BDA4BC619024A0581374A2A8CFC81C4">
    <w:name w:val="2BDA4BC619024A0581374A2A8CFC81C4"/>
  </w:style>
  <w:style w:type="paragraph" w:customStyle="1" w:styleId="70A46119AA7F44B38A16924142C2AA35">
    <w:name w:val="70A46119AA7F44B38A16924142C2AA35"/>
  </w:style>
  <w:style w:type="paragraph" w:customStyle="1" w:styleId="5EABF4F4505C4BEEAFB35618A3DAB758">
    <w:name w:val="5EABF4F4505C4BEEAFB35618A3DAB758"/>
  </w:style>
  <w:style w:type="paragraph" w:customStyle="1" w:styleId="5A2F795599D04FB88809DDC24D457D0B">
    <w:name w:val="5A2F795599D04FB88809DDC24D457D0B"/>
  </w:style>
  <w:style w:type="paragraph" w:customStyle="1" w:styleId="DADDD291A3634DE6BD38816961723754">
    <w:name w:val="DADDD291A3634DE6BD38816961723754"/>
  </w:style>
  <w:style w:type="paragraph" w:customStyle="1" w:styleId="9D5D097ECF9A42F4824DCE71177C884E">
    <w:name w:val="9D5D097ECF9A42F4824DCE71177C88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2" ma:contentTypeDescription="Create a new document." ma:contentTypeScope="" ma:versionID="cf6cf056b5324d160236e2ac13572175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308e4927137fd5e63b6be1bd7725299e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7A47F-0417-412B-B449-2856C38608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460C0CD-0EA2-490A-B7DE-ACED37094F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AF49CD-81BB-4ED9-A718-D98C8A5D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Cubist resume</Template>
  <TotalTime>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2026-02-09T14:58:00Z</dcterms:created>
  <dcterms:modified xsi:type="dcterms:W3CDTF">2026-02-28T08:42:00Z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